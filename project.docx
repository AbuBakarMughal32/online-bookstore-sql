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145" w:rsidRDefault="00124145" w:rsidP="00124145">
      <w:pPr>
        <w:rPr>
          <w:noProof/>
          <w:sz w:val="24"/>
          <w:szCs w:val="24"/>
        </w:rPr>
      </w:pPr>
      <w:bookmarkStart w:id="0" w:name="_GoBack"/>
      <w:r>
        <w:rPr>
          <w:noProof/>
          <w:sz w:val="24"/>
          <w:szCs w:val="24"/>
          <w:lang w:eastAsia="en-US" w:bidi="ur-PK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-368300</wp:posOffset>
            </wp:positionH>
            <wp:positionV relativeFrom="margin">
              <wp:posOffset>-1038225</wp:posOffset>
            </wp:positionV>
            <wp:extent cx="6543675" cy="50673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 w:displacedByCustomXml="next"/>
    <w:sdt>
      <w:sdtPr>
        <w:rPr>
          <w:noProof/>
          <w:sz w:val="24"/>
          <w:szCs w:val="24"/>
        </w:rPr>
        <w:id w:val="-1724750495"/>
        <w:docPartObj>
          <w:docPartGallery w:val="Cover Pages"/>
          <w:docPartUnique/>
        </w:docPartObj>
      </w:sdtPr>
      <w:sdtEndPr/>
      <w:sdtContent>
        <w:p w:rsidR="00124145" w:rsidRDefault="00124145" w:rsidP="00124145">
          <w:pPr>
            <w:rPr>
              <w:noProof/>
              <w:sz w:val="24"/>
              <w:szCs w:val="24"/>
            </w:rPr>
          </w:pPr>
        </w:p>
        <w:p w:rsidR="00124145" w:rsidRDefault="00124145" w:rsidP="00124145">
          <w:pPr>
            <w:rPr>
              <w:b/>
              <w:bCs/>
              <w:noProof/>
              <w:color w:val="002060"/>
              <w:sz w:val="36"/>
              <w:szCs w:val="36"/>
            </w:rPr>
          </w:pPr>
          <w:r w:rsidRPr="00124145">
            <w:rPr>
              <w:b/>
              <w:bCs/>
              <w:i/>
              <w:iCs/>
              <w:noProof/>
              <w:color w:val="0070C0"/>
              <w:sz w:val="40"/>
              <w:szCs w:val="40"/>
            </w:rPr>
            <w:t>TITEL :</w:t>
          </w:r>
          <w:r w:rsidRPr="00124145">
            <w:rPr>
              <w:noProof/>
              <w:color w:val="0070C0"/>
              <w:sz w:val="24"/>
              <w:szCs w:val="24"/>
            </w:rPr>
            <w:t xml:space="preserve"> </w:t>
          </w:r>
          <w:r>
            <w:rPr>
              <w:noProof/>
              <w:color w:val="0070C0"/>
              <w:sz w:val="24"/>
              <w:szCs w:val="24"/>
            </w:rPr>
            <w:t xml:space="preserve">                   </w:t>
          </w:r>
          <w:r>
            <w:rPr>
              <w:b/>
              <w:bCs/>
              <w:noProof/>
              <w:color w:val="002060"/>
              <w:sz w:val="36"/>
              <w:szCs w:val="36"/>
            </w:rPr>
            <w:t xml:space="preserve">   </w:t>
          </w:r>
          <w:r w:rsidRPr="00124145">
            <w:rPr>
              <w:b/>
              <w:bCs/>
              <w:noProof/>
              <w:color w:val="002060"/>
              <w:sz w:val="36"/>
              <w:szCs w:val="36"/>
            </w:rPr>
            <w:t>Online Book Store</w:t>
          </w:r>
        </w:p>
        <w:p w:rsidR="00124145" w:rsidRPr="00124145" w:rsidRDefault="00124145" w:rsidP="00124145">
          <w:pPr>
            <w:rPr>
              <w:b/>
              <w:bCs/>
              <w:noProof/>
              <w:color w:val="002060"/>
              <w:sz w:val="36"/>
              <w:szCs w:val="36"/>
            </w:rPr>
          </w:pPr>
          <w:r w:rsidRPr="00124145">
            <w:rPr>
              <w:b/>
              <w:bCs/>
              <w:noProof/>
              <w:color w:val="0070C0"/>
              <w:sz w:val="36"/>
              <w:szCs w:val="36"/>
            </w:rPr>
            <w:t>Prepaired By :</w:t>
          </w:r>
          <w:r>
            <w:rPr>
              <w:b/>
              <w:bCs/>
              <w:noProof/>
              <w:color w:val="002060"/>
              <w:sz w:val="36"/>
              <w:szCs w:val="36"/>
            </w:rPr>
            <w:t xml:space="preserve">    Abu Bakar Siddique</w:t>
          </w:r>
        </w:p>
        <w:p w:rsidR="00124145" w:rsidRDefault="00124145" w:rsidP="00124145">
          <w:pPr>
            <w:rPr>
              <w:noProof/>
              <w:sz w:val="24"/>
              <w:szCs w:val="24"/>
            </w:rPr>
          </w:pPr>
        </w:p>
        <w:p w:rsidR="00124145" w:rsidRDefault="00124145" w:rsidP="00124145">
          <w:pPr>
            <w:pStyle w:val="Subtitle"/>
          </w:pPr>
          <w:r>
            <w:t xml:space="preserve">FY </w:t>
          </w:r>
          <w:sdt>
            <w:sdtPr>
              <w:alias w:val="Date"/>
              <w:id w:val="1417830956"/>
              <w:placeholder>
                <w:docPart w:val="3A2F652D29A04582B510E6543CCFF05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01-01T00:00:00Z"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>
                <w:t>2025</w:t>
              </w:r>
            </w:sdtContent>
          </w:sdt>
        </w:p>
        <w:sdt>
          <w:sdtPr>
            <w:rPr>
              <w:rFonts w:ascii="Times New Roman" w:eastAsia="Times New Roman" w:hAnsi="Times New Roman" w:cs="Times New Roman"/>
              <w:color w:val="auto"/>
              <w:kern w:val="0"/>
              <w:sz w:val="24"/>
              <w:szCs w:val="24"/>
              <w:lang w:eastAsia="en-US" w:bidi="ur-PK"/>
            </w:rPr>
            <w:alias w:val="Abstract"/>
            <w:id w:val="106622669"/>
            <w:placeholder>
              <w:docPart w:val="B50CA6F343F2489FB45311A1B6C764CA"/>
            </w:placeholder>
            <w:dataBinding w:prefixMappings="xmlns:ns0='http://schemas.microsoft.com/office/2006/coverPageProps'" w:xpath="/ns0:CoverPageProperties[1]/ns0:Abstract[1]" w:storeItemID="{55AF091B-3C7A-41E3-B477-F2FDAA23CFDA}"/>
            <w:text/>
          </w:sdtPr>
          <w:sdtContent>
            <w:p w:rsidR="00124145" w:rsidRDefault="00124145" w:rsidP="00124145">
              <w:pPr>
                <w:pStyle w:val="Abstract"/>
              </w:pPr>
              <w:r w:rsidRPr="00B7279C">
                <w:rPr>
                  <w:rFonts w:ascii="Times New Roman" w:eastAsia="Times New Roman" w:hAnsi="Times New Roman" w:cs="Times New Roman"/>
                  <w:color w:val="auto"/>
                  <w:kern w:val="0"/>
                  <w:sz w:val="24"/>
                  <w:szCs w:val="24"/>
                  <w:lang w:eastAsia="en-US" w:bidi="ur-PK"/>
                </w:rPr>
                <w:t>This project involves designing a Bookstore Management System using SQL. It covers database creation, CSV data import, and basic to advanced queries for analyzing sales, customers, and inventory.</w:t>
              </w:r>
            </w:p>
          </w:sdtContent>
        </w:sdt>
        <w:p w:rsidR="00D941DB" w:rsidRDefault="00D941DB" w:rsidP="00D941DB">
          <w:pPr>
            <w:rPr>
              <w:b/>
              <w:bCs/>
              <w:i/>
              <w:iCs/>
              <w:noProof/>
              <w:color w:val="0D0D0D" w:themeColor="text1" w:themeTint="F2"/>
              <w:sz w:val="24"/>
              <w:szCs w:val="24"/>
            </w:rPr>
          </w:pPr>
        </w:p>
        <w:p w:rsidR="00124145" w:rsidRPr="001A0DA0" w:rsidRDefault="00124145" w:rsidP="00D941DB">
          <w:pPr>
            <w:rPr>
              <w:b/>
              <w:bCs/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CREATE TABLE</w:t>
          </w:r>
          <w:r w:rsidRPr="001A0DA0">
            <w:rPr>
              <w:noProof/>
              <w:color w:val="000000" w:themeColor="text1"/>
              <w:sz w:val="24"/>
              <w:szCs w:val="24"/>
            </w:rPr>
            <w:t xml:space="preserve"> </w:t>
          </w:r>
          <w:r w:rsidRPr="001A0DA0">
            <w:rPr>
              <w:noProof/>
              <w:sz w:val="24"/>
              <w:szCs w:val="24"/>
            </w:rPr>
            <w:t>Books (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Book_ID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SERIAL PRIMARY KEY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Title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VARCHAR(100),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Author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VARCHAR(100)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Genre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VARCHAR(50),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Published_Year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INT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Price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NUMERIC(10, 2),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Stock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INT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>)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CREATE TABLE</w:t>
          </w:r>
          <w:r w:rsidRPr="001A0DA0">
            <w:rPr>
              <w:noProof/>
              <w:sz w:val="24"/>
              <w:szCs w:val="24"/>
            </w:rPr>
            <w:t xml:space="preserve"> Customers (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Customer_ID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SERIAL PRIMARY KEY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Name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VARCHAR(100),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Email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VARCHAR(100),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Phone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VARCHAR(15),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City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VARCHAR(50),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Country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VARCHAR(150)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>)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CREATE TABLE</w:t>
          </w:r>
          <w:r w:rsidRPr="001A0DA0">
            <w:rPr>
              <w:noProof/>
              <w:sz w:val="24"/>
              <w:szCs w:val="24"/>
            </w:rPr>
            <w:t xml:space="preserve"> Orders (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Order_ID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SERIAL PRIMARY KEY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lastRenderedPageBreak/>
            <w:t xml:space="preserve">    Customer_ID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INT </w:t>
          </w:r>
          <w:r w:rsidRPr="00F6393A">
            <w:rPr>
              <w:b/>
              <w:bCs/>
              <w:noProof/>
              <w:color w:val="000000" w:themeColor="text1"/>
              <w:sz w:val="24"/>
              <w:szCs w:val="24"/>
            </w:rPr>
            <w:t>REFERENCES</w:t>
          </w:r>
          <w:r w:rsidRPr="001A0DA0">
            <w:rPr>
              <w:noProof/>
              <w:sz w:val="24"/>
              <w:szCs w:val="24"/>
            </w:rPr>
            <w:t xml:space="preserve"> Customers(Customer_ID),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Book_ID </w:t>
          </w:r>
          <w:r w:rsidRPr="00F6393A">
            <w:rPr>
              <w:b/>
              <w:bCs/>
              <w:noProof/>
              <w:color w:val="000000" w:themeColor="text1"/>
              <w:sz w:val="24"/>
              <w:szCs w:val="24"/>
            </w:rPr>
            <w:t>INT REFERENCES</w:t>
          </w:r>
          <w:r w:rsidRPr="001A0DA0">
            <w:rPr>
              <w:noProof/>
              <w:sz w:val="24"/>
              <w:szCs w:val="24"/>
            </w:rPr>
            <w:t xml:space="preserve"> Books(Book_ID),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Order_Date </w:t>
          </w:r>
          <w:r w:rsidRPr="00F6393A">
            <w:rPr>
              <w:b/>
              <w:bCs/>
              <w:noProof/>
              <w:color w:val="000000" w:themeColor="text1"/>
              <w:sz w:val="24"/>
              <w:szCs w:val="24"/>
            </w:rPr>
            <w:t>DATE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Quantity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INT</w:t>
          </w:r>
          <w:r w:rsidRPr="001A0DA0">
            <w:rPr>
              <w:noProof/>
              <w:sz w:val="24"/>
              <w:szCs w:val="24"/>
            </w:rPr>
            <w:t>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 Total_Amount </w:t>
          </w:r>
          <w:r w:rsidRPr="00F6393A">
            <w:rPr>
              <w:b/>
              <w:bCs/>
              <w:noProof/>
              <w:color w:val="000000" w:themeColor="text1"/>
              <w:sz w:val="24"/>
              <w:szCs w:val="24"/>
            </w:rPr>
            <w:t>NUMERIC(10, 2)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>)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SELECT * FROM </w:t>
          </w:r>
          <w:r w:rsidRPr="001A0DA0">
            <w:rPr>
              <w:noProof/>
              <w:sz w:val="24"/>
              <w:szCs w:val="24"/>
            </w:rPr>
            <w:t>Books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;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SELECT * FROM </w:t>
          </w:r>
          <w:r w:rsidRPr="001A0DA0">
            <w:rPr>
              <w:noProof/>
              <w:sz w:val="24"/>
              <w:szCs w:val="24"/>
            </w:rPr>
            <w:t>Customers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;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SELECT * FROM </w:t>
          </w:r>
          <w:r w:rsidRPr="001A0DA0">
            <w:rPr>
              <w:noProof/>
              <w:sz w:val="24"/>
              <w:szCs w:val="24"/>
            </w:rPr>
            <w:t>Orders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----------------Import Data into Books Table /( D )drive sy access ho jati hai easily( C )min issue ata hai.--------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COPY</w:t>
          </w:r>
          <w:r w:rsidRPr="001A0DA0">
            <w:rPr>
              <w:noProof/>
              <w:sz w:val="24"/>
              <w:szCs w:val="24"/>
            </w:rPr>
            <w:t xml:space="preserve"> Books(Book_ID, Title, Author, Genre, Published_Year, Price, Stock)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FROM </w:t>
          </w:r>
          <w:r w:rsidRPr="001A0DA0">
            <w:rPr>
              <w:noProof/>
              <w:sz w:val="24"/>
              <w:szCs w:val="24"/>
            </w:rPr>
            <w:t xml:space="preserve">'D:\All Excel Practice Files\Books.csv' 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CSV HEADER;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--------------------------------- Import Data into Customers Table--------------</w:t>
          </w:r>
          <w:r w:rsidR="00467F56"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COPY</w:t>
          </w:r>
          <w:r w:rsidRPr="001A0DA0">
            <w:rPr>
              <w:noProof/>
              <w:sz w:val="24"/>
              <w:szCs w:val="24"/>
            </w:rPr>
            <w:t xml:space="preserve"> Customers(Customer_ID, Name, Email, Phone, City, Country)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 '</w:t>
          </w:r>
          <w:r w:rsidRPr="001A0DA0">
            <w:rPr>
              <w:noProof/>
              <w:sz w:val="24"/>
              <w:szCs w:val="24"/>
            </w:rPr>
            <w:t xml:space="preserve">D:\All Excel Practice Files\Customers.csv' 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CSV HEADER;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lastRenderedPageBreak/>
            <w:t>------------------------------ Import Data into Orders Table--------</w:t>
          </w:r>
          <w:r w:rsidR="00467F56"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-------------------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COPY </w:t>
          </w:r>
          <w:r w:rsidRPr="001A0DA0">
            <w:rPr>
              <w:noProof/>
              <w:sz w:val="24"/>
              <w:szCs w:val="24"/>
            </w:rPr>
            <w:t xml:space="preserve">Orders(Order_ID, Customer_ID, Book_ID, Order_Date, Quantity, Total_Amount)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'D:\All Excel Practice Files\Orders.csv' </w:t>
          </w:r>
        </w:p>
        <w:p w:rsidR="00D941DB" w:rsidRPr="001A0DA0" w:rsidRDefault="00D941DB" w:rsidP="00D941DB">
          <w:pPr>
            <w:rPr>
              <w:b/>
              <w:bCs/>
              <w:noProof/>
              <w:color w:val="000000" w:themeColor="text1"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CSV HEADER;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--- 1) Retrieve all books in the "Fiction" genre: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Books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Genre = 'Fiction';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-- 2) Find books published after the year 1950: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Books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Published_Year &gt; 1950 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-- 3) List all customers from the Canada</w:t>
          </w:r>
          <w:r w:rsidRPr="001A0DA0">
            <w:rPr>
              <w:noProof/>
              <w:color w:val="ED7D31" w:themeColor="accent2"/>
              <w:sz w:val="24"/>
              <w:szCs w:val="24"/>
            </w:rPr>
            <w:t>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Customers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Country =  'Canada' 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-- 4) Show orders placed in November 2023: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Orders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lastRenderedPageBreak/>
            <w:t>WHERE</w:t>
          </w:r>
          <w:r w:rsidRPr="001A0DA0">
            <w:rPr>
              <w:noProof/>
              <w:sz w:val="24"/>
              <w:szCs w:val="24"/>
            </w:rPr>
            <w:t xml:space="preserve"> Order_Date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BETWEEN </w:t>
          </w:r>
          <w:r w:rsidRPr="001A0DA0">
            <w:rPr>
              <w:noProof/>
              <w:sz w:val="24"/>
              <w:szCs w:val="24"/>
            </w:rPr>
            <w:t>'2023-11-1' AND '2023-11-30' 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-- 5) Retrieve the total stock of books available: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SUM</w:t>
          </w:r>
          <w:r w:rsidRPr="001A0DA0">
            <w:rPr>
              <w:noProof/>
              <w:sz w:val="24"/>
              <w:szCs w:val="24"/>
            </w:rPr>
            <w:t>(Stock) AS total_stock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Books 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-- 6) Find the details of the most expensive book: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Books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ORDER BY</w:t>
          </w:r>
          <w:r w:rsidRPr="001A0DA0">
            <w:rPr>
              <w:noProof/>
              <w:sz w:val="24"/>
              <w:szCs w:val="24"/>
            </w:rPr>
            <w:t xml:space="preserve"> Price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DESC LIMIT 1;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-- 7) Show all customers who ordered more than 1 quantity of a book: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Orders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Quantity &gt; 1;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-- 8) Retrieve all orders where the total amount exceeds $20: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Orders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Total_Amount &gt; 20;</w:t>
          </w:r>
        </w:p>
        <w:p w:rsidR="00D941DB" w:rsidRDefault="00D941DB" w:rsidP="00D941DB">
          <w:pPr>
            <w:rPr>
              <w:noProof/>
              <w:sz w:val="24"/>
              <w:szCs w:val="24"/>
            </w:rPr>
          </w:pPr>
        </w:p>
        <w:p w:rsidR="005232A8" w:rsidRDefault="005232A8" w:rsidP="00D941DB">
          <w:pPr>
            <w:rPr>
              <w:noProof/>
              <w:sz w:val="24"/>
              <w:szCs w:val="24"/>
            </w:rPr>
          </w:pPr>
        </w:p>
        <w:p w:rsidR="005232A8" w:rsidRPr="001A0DA0" w:rsidRDefault="005232A8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lastRenderedPageBreak/>
            <w:t>-- 9) List all genres available in the Books table: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DISTINCT</w:t>
          </w:r>
          <w:r w:rsidRPr="001A0DA0">
            <w:rPr>
              <w:noProof/>
              <w:sz w:val="24"/>
              <w:szCs w:val="24"/>
            </w:rPr>
            <w:t xml:space="preserve"> genre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Books;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-- 10) Find the book with the lowest stock</w:t>
          </w:r>
          <w:r w:rsidRPr="001A0DA0">
            <w:rPr>
              <w:noProof/>
              <w:color w:val="ED7D31" w:themeColor="accent2"/>
              <w:sz w:val="24"/>
              <w:szCs w:val="24"/>
            </w:rPr>
            <w:t>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Books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ORDER BY</w:t>
          </w:r>
          <w:r w:rsidRPr="001A0DA0">
            <w:rPr>
              <w:noProof/>
              <w:sz w:val="24"/>
              <w:szCs w:val="24"/>
            </w:rPr>
            <w:t xml:space="preserve"> Stock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ASC LIMIT</w:t>
          </w:r>
          <w:r w:rsidRPr="001A0DA0">
            <w:rPr>
              <w:noProof/>
              <w:sz w:val="24"/>
              <w:szCs w:val="24"/>
            </w:rPr>
            <w:t xml:space="preserve"> 5;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-- 11) Calculate the total revenue generated from all orders: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E601BD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SUM</w:t>
          </w:r>
          <w:r w:rsidRPr="001A0DA0">
            <w:rPr>
              <w:noProof/>
              <w:sz w:val="24"/>
              <w:szCs w:val="24"/>
            </w:rPr>
            <w:t xml:space="preserve">(Total_Amount)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AS</w:t>
          </w:r>
          <w:r w:rsidRPr="001A0DA0">
            <w:rPr>
              <w:noProof/>
              <w:sz w:val="24"/>
              <w:szCs w:val="24"/>
            </w:rPr>
            <w:t xml:space="preserve"> total_revenue</w:t>
          </w:r>
          <w:r w:rsidR="00E601BD" w:rsidRPr="001A0DA0">
            <w:rPr>
              <w:noProof/>
              <w:sz w:val="24"/>
              <w:szCs w:val="24"/>
            </w:rPr>
            <w:t xml:space="preserve">  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Orders;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B2674D" w:rsidRDefault="00B2674D" w:rsidP="00D941DB">
          <w:pPr>
            <w:rPr>
              <w:b/>
              <w:bCs/>
              <w:i/>
              <w:iCs/>
              <w:noProof/>
              <w:color w:val="FF0000"/>
              <w:sz w:val="32"/>
              <w:szCs w:val="32"/>
            </w:rPr>
          </w:pPr>
          <w:r>
            <w:rPr>
              <w:b/>
              <w:bCs/>
              <w:i/>
              <w:iCs/>
              <w:noProof/>
              <w:color w:val="FF0000"/>
              <w:sz w:val="32"/>
              <w:szCs w:val="32"/>
            </w:rPr>
            <w:t>-</w:t>
          </w:r>
          <w:r w:rsidR="00D941DB" w:rsidRPr="00B2674D">
            <w:rPr>
              <w:b/>
              <w:bCs/>
              <w:i/>
              <w:iCs/>
              <w:noProof/>
              <w:color w:val="FF0000"/>
              <w:sz w:val="32"/>
              <w:szCs w:val="32"/>
            </w:rPr>
            <w:t>----------------------------- Advance Questions---------</w:t>
          </w:r>
          <w:r>
            <w:rPr>
              <w:b/>
              <w:bCs/>
              <w:i/>
              <w:iCs/>
              <w:noProof/>
              <w:color w:val="FF0000"/>
              <w:sz w:val="32"/>
              <w:szCs w:val="32"/>
            </w:rPr>
            <w:t>--------</w:t>
          </w:r>
          <w:r w:rsidR="00D941DB" w:rsidRPr="00B2674D">
            <w:rPr>
              <w:b/>
              <w:bCs/>
              <w:i/>
              <w:iCs/>
              <w:noProof/>
              <w:color w:val="FF0000"/>
              <w:sz w:val="32"/>
              <w:szCs w:val="32"/>
            </w:rPr>
            <w:t xml:space="preserve">-------- : 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-- 1) Retrieve the total number of books sold for each genre: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b.Genre ,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SUM</w:t>
          </w:r>
          <w:r w:rsidRPr="001A0DA0">
            <w:rPr>
              <w:noProof/>
              <w:sz w:val="24"/>
              <w:szCs w:val="24"/>
            </w:rPr>
            <w:t xml:space="preserve">(o.Quantity) 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AS</w:t>
          </w:r>
          <w:r w:rsidRPr="001A0DA0">
            <w:rPr>
              <w:noProof/>
              <w:sz w:val="24"/>
              <w:szCs w:val="24"/>
            </w:rPr>
            <w:t xml:space="preserve">  total_books_sold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Orders o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JOIN</w:t>
          </w:r>
          <w:r w:rsidRPr="001A0DA0">
            <w:rPr>
              <w:noProof/>
              <w:sz w:val="24"/>
              <w:szCs w:val="24"/>
            </w:rPr>
            <w:t xml:space="preserve"> Books b ON o.Book_ID = b.Book_ID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b.genre;</w:t>
          </w: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-- 2) Find the average price of books in the "Fantasy" genre: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AVG</w:t>
          </w:r>
          <w:r w:rsidRPr="001A0DA0">
            <w:rPr>
              <w:noProof/>
              <w:sz w:val="24"/>
              <w:szCs w:val="24"/>
            </w:rPr>
            <w:t xml:space="preserve">(Price) 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AS</w:t>
          </w:r>
          <w:r w:rsidRPr="001A0DA0">
            <w:rPr>
              <w:noProof/>
              <w:sz w:val="24"/>
              <w:szCs w:val="24"/>
            </w:rPr>
            <w:t xml:space="preserve">  Average_price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lastRenderedPageBreak/>
            <w:t>FROM</w:t>
          </w:r>
          <w:r w:rsidRPr="001A0DA0">
            <w:rPr>
              <w:noProof/>
              <w:sz w:val="24"/>
              <w:szCs w:val="24"/>
            </w:rPr>
            <w:t xml:space="preserve"> Books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WHERE </w:t>
          </w:r>
          <w:r w:rsidRPr="001A0DA0">
            <w:rPr>
              <w:noProof/>
              <w:sz w:val="24"/>
              <w:szCs w:val="24"/>
            </w:rPr>
            <w:t>Genre = 'Fantasy';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-- 3) List customers who have placed at least 2 orders: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o.Customer_id , c.name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COUNT</w:t>
          </w:r>
          <w:r w:rsidRPr="001A0DA0">
            <w:rPr>
              <w:noProof/>
              <w:sz w:val="24"/>
              <w:szCs w:val="24"/>
            </w:rPr>
            <w:t xml:space="preserve">(Order_id)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AS</w:t>
          </w:r>
          <w:r w:rsidRPr="001A0DA0">
            <w:rPr>
              <w:noProof/>
              <w:sz w:val="24"/>
              <w:szCs w:val="24"/>
            </w:rPr>
            <w:t xml:space="preserve"> Order_placed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FROM </w:t>
          </w:r>
          <w:r w:rsidRPr="001A0DA0">
            <w:rPr>
              <w:noProof/>
              <w:sz w:val="24"/>
              <w:szCs w:val="24"/>
            </w:rPr>
            <w:t>Orders o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JOIN</w:t>
          </w:r>
          <w:r w:rsidRPr="001A0DA0">
            <w:rPr>
              <w:noProof/>
              <w:sz w:val="24"/>
              <w:szCs w:val="24"/>
            </w:rPr>
            <w:t xml:space="preserve"> customers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 ON</w:t>
          </w:r>
          <w:r w:rsidRPr="001A0DA0">
            <w:rPr>
              <w:noProof/>
              <w:sz w:val="24"/>
              <w:szCs w:val="24"/>
            </w:rPr>
            <w:t xml:space="preserve"> o.customer_id = c.customer_id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o.customer_id , c.name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HAVING COUNT</w:t>
          </w:r>
          <w:r w:rsidRPr="001A0DA0">
            <w:rPr>
              <w:noProof/>
              <w:sz w:val="24"/>
              <w:szCs w:val="24"/>
            </w:rPr>
            <w:t>(Order_id) &gt;= 2;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-- 4) Find the most frequently ordered book: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book_id ,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COUNT</w:t>
          </w:r>
          <w:r w:rsidRPr="001A0DA0">
            <w:rPr>
              <w:noProof/>
              <w:sz w:val="24"/>
              <w:szCs w:val="24"/>
            </w:rPr>
            <w:t>(Order_id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) AS</w:t>
          </w:r>
          <w:r w:rsidRPr="001A0DA0">
            <w:rPr>
              <w:noProof/>
              <w:sz w:val="24"/>
              <w:szCs w:val="24"/>
            </w:rPr>
            <w:t xml:space="preserve"> Most_sold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orders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book_id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ORDER BY</w:t>
          </w:r>
          <w:r w:rsidRPr="001A0DA0">
            <w:rPr>
              <w:noProof/>
              <w:sz w:val="24"/>
              <w:szCs w:val="24"/>
            </w:rPr>
            <w:t xml:space="preserve"> most_sold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DESC LIMIT</w:t>
          </w:r>
          <w:r w:rsidRPr="001A0DA0">
            <w:rPr>
              <w:noProof/>
              <w:sz w:val="24"/>
              <w:szCs w:val="24"/>
            </w:rPr>
            <w:t xml:space="preserve"> 1;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-- 5) Show the top 3 most expensive books of 'Fantasy' Genre 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*FROM</w:t>
          </w:r>
          <w:r w:rsidRPr="001A0DA0">
            <w:rPr>
              <w:noProof/>
              <w:sz w:val="24"/>
              <w:szCs w:val="24"/>
            </w:rPr>
            <w:t xml:space="preserve"> Books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genre = 'Fantasy'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ORDER BY </w:t>
          </w:r>
          <w:r w:rsidRPr="001A0DA0">
            <w:rPr>
              <w:noProof/>
              <w:sz w:val="24"/>
              <w:szCs w:val="24"/>
            </w:rPr>
            <w:t xml:space="preserve">Price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DESC LIMIT</w:t>
          </w:r>
          <w:r w:rsidRPr="001A0DA0">
            <w:rPr>
              <w:noProof/>
              <w:sz w:val="24"/>
              <w:szCs w:val="24"/>
            </w:rPr>
            <w:t xml:space="preserve"> 3;</w:t>
          </w:r>
        </w:p>
        <w:p w:rsidR="00D941DB" w:rsidRDefault="00D941DB" w:rsidP="00D941DB">
          <w:pPr>
            <w:rPr>
              <w:noProof/>
              <w:sz w:val="24"/>
              <w:szCs w:val="24"/>
            </w:rPr>
          </w:pPr>
        </w:p>
        <w:p w:rsidR="005232A8" w:rsidRPr="001A0DA0" w:rsidRDefault="005232A8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-- 6) Retrieve the total quantity of books sold by each author: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b.Author ,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SUM</w:t>
          </w:r>
          <w:r w:rsidRPr="001A0DA0">
            <w:rPr>
              <w:noProof/>
              <w:sz w:val="24"/>
              <w:szCs w:val="24"/>
            </w:rPr>
            <w:t xml:space="preserve">(o.quantity)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AS </w:t>
          </w:r>
          <w:r w:rsidRPr="001A0DA0">
            <w:rPr>
              <w:noProof/>
              <w:sz w:val="24"/>
              <w:szCs w:val="24"/>
            </w:rPr>
            <w:t>total_quantity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FROM </w:t>
          </w:r>
          <w:r w:rsidRPr="001A0DA0">
            <w:rPr>
              <w:noProof/>
              <w:sz w:val="24"/>
              <w:szCs w:val="24"/>
            </w:rPr>
            <w:t>Orders o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JOIN</w:t>
          </w:r>
          <w:r w:rsidRPr="001A0DA0">
            <w:rPr>
              <w:noProof/>
              <w:sz w:val="24"/>
              <w:szCs w:val="24"/>
            </w:rPr>
            <w:t xml:space="preserve"> books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b ON</w:t>
          </w:r>
          <w:r w:rsidRPr="001A0DA0">
            <w:rPr>
              <w:noProof/>
              <w:sz w:val="24"/>
              <w:szCs w:val="24"/>
            </w:rPr>
            <w:t xml:space="preserve"> b.book_id = o.book_id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b.Author;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-- 7) List the cities where customers who spent over $30 are located: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 DISTINCT</w:t>
          </w:r>
          <w:r w:rsidRPr="001A0DA0">
            <w:rPr>
              <w:noProof/>
              <w:sz w:val="24"/>
              <w:szCs w:val="24"/>
            </w:rPr>
            <w:t xml:space="preserve"> c.city , o.Total_Amount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FROM </w:t>
          </w:r>
          <w:r w:rsidRPr="001A0DA0">
            <w:rPr>
              <w:noProof/>
              <w:sz w:val="24"/>
              <w:szCs w:val="24"/>
            </w:rPr>
            <w:t>Orders o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JOIN </w:t>
          </w:r>
          <w:r w:rsidRPr="001A0DA0">
            <w:rPr>
              <w:noProof/>
              <w:sz w:val="24"/>
              <w:szCs w:val="24"/>
            </w:rPr>
            <w:t xml:space="preserve">Customers c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ON</w:t>
          </w:r>
          <w:r w:rsidRPr="001A0DA0">
            <w:rPr>
              <w:noProof/>
              <w:sz w:val="24"/>
              <w:szCs w:val="24"/>
            </w:rPr>
            <w:t xml:space="preserve"> o.customer_id = c.customer_id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WHERE</w:t>
          </w:r>
          <w:r w:rsidRPr="001A0DA0">
            <w:rPr>
              <w:noProof/>
              <w:sz w:val="24"/>
              <w:szCs w:val="24"/>
            </w:rPr>
            <w:t xml:space="preserve"> o.Total_Amount &gt; 30;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-- 8) Find the customer who spent the most on orders: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c.customer_id , c.name ,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SUM</w:t>
          </w:r>
          <w:r w:rsidRPr="001A0DA0">
            <w:rPr>
              <w:noProof/>
              <w:sz w:val="24"/>
              <w:szCs w:val="24"/>
            </w:rPr>
            <w:t>(o.total_amount) AS total_spend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orders o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JOIN</w:t>
          </w:r>
          <w:r w:rsidRPr="001A0DA0">
            <w:rPr>
              <w:noProof/>
              <w:sz w:val="24"/>
              <w:szCs w:val="24"/>
            </w:rPr>
            <w:t xml:space="preserve"> customers c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ON  </w:t>
          </w:r>
          <w:r w:rsidRPr="001A0DA0">
            <w:rPr>
              <w:noProof/>
              <w:sz w:val="24"/>
              <w:szCs w:val="24"/>
            </w:rPr>
            <w:t>o.customer_id = c.customer_id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c.customer_id , c.name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ORDER BY</w:t>
          </w:r>
          <w:r w:rsidRPr="001A0DA0">
            <w:rPr>
              <w:noProof/>
              <w:sz w:val="24"/>
              <w:szCs w:val="24"/>
            </w:rPr>
            <w:t xml:space="preserve"> total_spend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DESC</w:t>
          </w:r>
          <w:r w:rsidRPr="001A0DA0">
            <w:rPr>
              <w:noProof/>
              <w:sz w:val="24"/>
              <w:szCs w:val="24"/>
            </w:rPr>
            <w:t>;</w:t>
          </w:r>
        </w:p>
        <w:p w:rsidR="003F1B85" w:rsidRDefault="003F1B85" w:rsidP="00D941DB">
          <w:pPr>
            <w:rPr>
              <w:noProof/>
              <w:sz w:val="24"/>
              <w:szCs w:val="24"/>
            </w:rPr>
          </w:pPr>
        </w:p>
        <w:p w:rsidR="003F1B85" w:rsidRDefault="003F1B85" w:rsidP="00D941DB">
          <w:pPr>
            <w:rPr>
              <w:noProof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</w:pPr>
          <w:r w:rsidRPr="001A0DA0">
            <w:rPr>
              <w:b/>
              <w:bCs/>
              <w:i/>
              <w:iCs/>
              <w:noProof/>
              <w:color w:val="ED7D31" w:themeColor="accent2"/>
              <w:sz w:val="24"/>
              <w:szCs w:val="24"/>
            </w:rPr>
            <w:t>--9) Calculate the stock remaining after fulfilling all orders:</w:t>
          </w:r>
        </w:p>
        <w:p w:rsidR="00D941DB" w:rsidRPr="001A0DA0" w:rsidRDefault="00D941DB" w:rsidP="00D941DB">
          <w:pPr>
            <w:rPr>
              <w:noProof/>
              <w:color w:val="ED7D31" w:themeColor="accent2"/>
              <w:sz w:val="24"/>
              <w:szCs w:val="24"/>
            </w:rPr>
          </w:pP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SELECT</w:t>
          </w:r>
          <w:r w:rsidRPr="001A0DA0">
            <w:rPr>
              <w:noProof/>
              <w:sz w:val="24"/>
              <w:szCs w:val="24"/>
            </w:rPr>
            <w:t xml:space="preserve"> b.book_id , b.title , b.stock ,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COALESCE</w:t>
          </w:r>
          <w:r w:rsidRPr="001A0DA0">
            <w:rPr>
              <w:noProof/>
              <w:sz w:val="24"/>
              <w:szCs w:val="24"/>
            </w:rPr>
            <w:t xml:space="preserve"> (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SUM</w:t>
          </w:r>
          <w:r w:rsidRPr="001A0DA0">
            <w:rPr>
              <w:noProof/>
              <w:sz w:val="24"/>
              <w:szCs w:val="24"/>
            </w:rPr>
            <w:t>(o.quantity) , 0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) AS</w:t>
          </w:r>
          <w:r w:rsidRPr="001A0DA0">
            <w:rPr>
              <w:noProof/>
              <w:sz w:val="24"/>
              <w:szCs w:val="24"/>
            </w:rPr>
            <w:t xml:space="preserve"> order_quantity,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noProof/>
              <w:sz w:val="24"/>
              <w:szCs w:val="24"/>
            </w:rPr>
            <w:t xml:space="preserve">   b.stock -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COALESCE</w:t>
          </w:r>
          <w:r w:rsidRPr="001A0DA0">
            <w:rPr>
              <w:noProof/>
              <w:sz w:val="24"/>
              <w:szCs w:val="24"/>
            </w:rPr>
            <w:t xml:space="preserve"> (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SUM</w:t>
          </w:r>
          <w:r w:rsidRPr="001A0DA0">
            <w:rPr>
              <w:noProof/>
              <w:sz w:val="24"/>
              <w:szCs w:val="24"/>
            </w:rPr>
            <w:t xml:space="preserve">(o.quantity) ,0)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 xml:space="preserve">AS </w:t>
          </w:r>
          <w:r w:rsidRPr="001A0DA0">
            <w:rPr>
              <w:noProof/>
              <w:sz w:val="24"/>
              <w:szCs w:val="24"/>
            </w:rPr>
            <w:t>remaining_quantity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FROM</w:t>
          </w:r>
          <w:r w:rsidRPr="001A0DA0">
            <w:rPr>
              <w:noProof/>
              <w:sz w:val="24"/>
              <w:szCs w:val="24"/>
            </w:rPr>
            <w:t xml:space="preserve"> books b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LEFT JOIN</w:t>
          </w:r>
          <w:r w:rsidRPr="001A0DA0">
            <w:rPr>
              <w:noProof/>
              <w:sz w:val="24"/>
              <w:szCs w:val="24"/>
            </w:rPr>
            <w:t xml:space="preserve"> orders o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ON</w:t>
          </w:r>
          <w:r w:rsidRPr="001A0DA0">
            <w:rPr>
              <w:noProof/>
              <w:sz w:val="24"/>
              <w:szCs w:val="24"/>
            </w:rPr>
            <w:t xml:space="preserve"> b.book_id = o.book_id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GROUP BY</w:t>
          </w:r>
          <w:r w:rsidRPr="001A0DA0">
            <w:rPr>
              <w:noProof/>
              <w:sz w:val="24"/>
              <w:szCs w:val="24"/>
            </w:rPr>
            <w:t xml:space="preserve"> b.book_id </w:t>
          </w:r>
          <w:r w:rsidRPr="001A0DA0">
            <w:rPr>
              <w:b/>
              <w:bCs/>
              <w:noProof/>
              <w:color w:val="000000" w:themeColor="text1"/>
              <w:sz w:val="24"/>
              <w:szCs w:val="24"/>
            </w:rPr>
            <w:t>ORDER BY</w:t>
          </w:r>
          <w:r w:rsidRPr="001A0DA0">
            <w:rPr>
              <w:noProof/>
              <w:sz w:val="24"/>
              <w:szCs w:val="24"/>
            </w:rPr>
            <w:t xml:space="preserve"> b.book_id;</w:t>
          </w:r>
        </w:p>
        <w:p w:rsidR="00D941DB" w:rsidRPr="001A0DA0" w:rsidRDefault="00D941DB" w:rsidP="00D941DB">
          <w:pPr>
            <w:rPr>
              <w:noProof/>
              <w:sz w:val="24"/>
              <w:szCs w:val="24"/>
            </w:rPr>
          </w:pPr>
        </w:p>
        <w:p w:rsidR="00AB5F2D" w:rsidRPr="001A0DA0" w:rsidRDefault="001E568F" w:rsidP="00D941DB">
          <w:pPr>
            <w:rPr>
              <w:noProof/>
              <w:sz w:val="24"/>
              <w:szCs w:val="24"/>
            </w:rPr>
          </w:pPr>
        </w:p>
      </w:sdtContent>
    </w:sdt>
    <w:p w:rsidR="00467F56" w:rsidRPr="001A0DA0" w:rsidRDefault="00467F56" w:rsidP="00D941DB">
      <w:pPr>
        <w:rPr>
          <w:noProof/>
          <w:sz w:val="24"/>
          <w:szCs w:val="24"/>
        </w:rPr>
      </w:pPr>
    </w:p>
    <w:p w:rsidR="00467F56" w:rsidRPr="001A0DA0" w:rsidRDefault="00467F56" w:rsidP="003F1B85">
      <w:pPr>
        <w:jc w:val="center"/>
        <w:rPr>
          <w:rFonts w:ascii="Arial Rounded MT Bold" w:hAnsi="Arial Rounded MT Bold"/>
          <w:b/>
          <w:bCs/>
          <w:i/>
          <w:iCs/>
          <w:noProof/>
          <w:color w:val="000000" w:themeColor="text1"/>
          <w:sz w:val="24"/>
          <w:szCs w:val="24"/>
        </w:rPr>
      </w:pPr>
      <w:r w:rsidRPr="001A0DA0">
        <w:rPr>
          <w:rFonts w:ascii="Arial Rounded MT Bold" w:hAnsi="Arial Rounded MT Bold"/>
          <w:b/>
          <w:bCs/>
          <w:i/>
          <w:iCs/>
          <w:noProof/>
          <w:color w:val="000000" w:themeColor="text1"/>
          <w:sz w:val="24"/>
          <w:szCs w:val="24"/>
        </w:rPr>
        <w:t>---END---</w:t>
      </w:r>
    </w:p>
    <w:sectPr w:rsidR="00467F56" w:rsidRPr="001A0DA0" w:rsidSect="0046284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2520" w:right="1555" w:bottom="1800" w:left="1555" w:header="864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68F" w:rsidRDefault="001E568F">
      <w:pPr>
        <w:spacing w:after="0" w:line="240" w:lineRule="auto"/>
      </w:pPr>
      <w:r>
        <w:separator/>
      </w:r>
    </w:p>
  </w:endnote>
  <w:endnote w:type="continuationSeparator" w:id="0">
    <w:p w:rsidR="001E568F" w:rsidRDefault="001E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24145">
      <w:rPr>
        <w:noProof/>
      </w:rPr>
      <w:t>8</w:t>
    </w:r>
    <w:r>
      <w:fldChar w:fldCharType="end"/>
    </w:r>
  </w:p>
  <w:p w:rsidR="00462840" w:rsidRDefault="004628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68F" w:rsidRDefault="001E568F">
      <w:pPr>
        <w:spacing w:after="0" w:line="240" w:lineRule="auto"/>
      </w:pPr>
      <w:r>
        <w:separator/>
      </w:r>
    </w:p>
  </w:footnote>
  <w:footnote w:type="continuationSeparator" w:id="0">
    <w:p w:rsidR="001E568F" w:rsidRDefault="001E5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HeaderShaded"/>
    </w:pPr>
    <w:r>
      <w:fldChar w:fldCharType="begin"/>
    </w:r>
    <w:r>
      <w:instrText xml:space="preserve"> If </w:instrText>
    </w:r>
    <w:r>
      <w:fldChar w:fldCharType="begin"/>
    </w:r>
    <w:r>
      <w:instrText xml:space="preserve"> STYLEREF “Heading 1”  </w:instrText>
    </w:r>
    <w:r>
      <w:fldChar w:fldCharType="separate"/>
    </w:r>
    <w:r w:rsidR="00124145">
      <w:rPr>
        <w:noProof/>
      </w:rPr>
      <w:instrText>Error! No text of specified style in document.</w:instrText>
    </w:r>
    <w:r>
      <w:rPr>
        <w:noProof/>
      </w:rPr>
      <w:fldChar w:fldCharType="end"/>
    </w:r>
    <w:r>
      <w:instrText>&lt;&gt; “Error*” “</w:instrText>
    </w:r>
    <w:r>
      <w:fldChar w:fldCharType="begin"/>
    </w:r>
    <w:r>
      <w:instrText xml:space="preserve"> STYLEREF “Heading 1”</w:instrText>
    </w:r>
    <w:r>
      <w:fldChar w:fldCharType="separate"/>
    </w:r>
    <w:r>
      <w:rPr>
        <w:noProof/>
      </w:rPr>
      <w:instrText>Independent Auditor’s Report</w:instrText>
    </w:r>
    <w:r>
      <w:rPr>
        <w:noProof/>
      </w:rPr>
      <w:fldChar w:fldCharType="end"/>
    </w:r>
    <w:r>
      <w:fldChar w:fldCharType="end"/>
    </w:r>
  </w:p>
  <w:p w:rsidR="00462840" w:rsidRDefault="004628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2840" w:rsidRDefault="004628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CBC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86DD2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4082A0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ambria" w:hAnsi="Cambria" w:hint="default"/>
        <w:color w:val="5B9BD5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nnualReport"/>
  </w:abstractNum>
  <w:abstractNum w:abstractNumId="11" w15:restartNumberingAfterBreak="0">
    <w:nsid w:val="1B6F205A"/>
    <w:multiLevelType w:val="multilevel"/>
    <w:tmpl w:val="9CA4ABB8"/>
    <w:styleLink w:val="AnnualRepor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1DB"/>
    <w:rsid w:val="00095093"/>
    <w:rsid w:val="00124145"/>
    <w:rsid w:val="00166270"/>
    <w:rsid w:val="001A0DA0"/>
    <w:rsid w:val="001E568F"/>
    <w:rsid w:val="00200B07"/>
    <w:rsid w:val="003676E7"/>
    <w:rsid w:val="003F1B85"/>
    <w:rsid w:val="00462840"/>
    <w:rsid w:val="00467F56"/>
    <w:rsid w:val="00470629"/>
    <w:rsid w:val="005232A8"/>
    <w:rsid w:val="00791C86"/>
    <w:rsid w:val="00931CCF"/>
    <w:rsid w:val="00AB5F2D"/>
    <w:rsid w:val="00B2674D"/>
    <w:rsid w:val="00B7279C"/>
    <w:rsid w:val="00D941DB"/>
    <w:rsid w:val="00E601BD"/>
    <w:rsid w:val="00F6393A"/>
    <w:rsid w:val="00F90D7C"/>
    <w:rsid w:val="00F9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2346E2"/>
  <w15:docId w15:val="{F0A07A9D-3559-45B6-A659-9956B7A6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2E74B5" w:themeColor="accent1" w:themeShade="BF"/>
      <w:sz w:val="2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9CC2E5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customStyle="1" w:styleId="Heading1Char">
    <w:name w:val="Heading 1 Char"/>
    <w:basedOn w:val="DefaultParagraphFont"/>
    <w:link w:val="Heading1"/>
    <w:uiPriority w:val="1"/>
    <w:rPr>
      <w:kern w:val="20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2E74B5" w:themeColor="accent1" w:themeShade="BF"/>
      <w:kern w:val="20"/>
      <w:sz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9"/>
    <w:unhideWhenUsed/>
    <w:qFormat/>
    <w:pPr>
      <w:spacing w:before="240" w:after="240"/>
      <w:ind w:left="720" w:right="720"/>
    </w:pPr>
    <w:rPr>
      <w:i/>
      <w:iCs/>
      <w:color w:val="5B9BD5" w:themeColor="accent1"/>
      <w:sz w:val="28"/>
    </w:rPr>
  </w:style>
  <w:style w:type="character" w:customStyle="1" w:styleId="QuoteChar">
    <w:name w:val="Quote Char"/>
    <w:basedOn w:val="DefaultParagraphFont"/>
    <w:link w:val="Quote"/>
    <w:uiPriority w:val="9"/>
    <w:rPr>
      <w:i/>
      <w:iCs/>
      <w:color w:val="5B9BD5" w:themeColor="accent1"/>
      <w:kern w:val="20"/>
      <w:sz w:val="28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5B9BD5" w:themeColor="accent1" w:frame="1"/>
        <w:left w:val="single" w:sz="2" w:space="10" w:color="5B9BD5" w:themeColor="accent1" w:frame="1"/>
        <w:bottom w:val="single" w:sz="2" w:space="10" w:color="5B9BD5" w:themeColor="accent1" w:frame="1"/>
        <w:right w:val="single" w:sz="2" w:space="10" w:color="5B9BD5" w:themeColor="accent1" w:frame="1"/>
      </w:pBdr>
      <w:ind w:left="1152" w:right="1152"/>
    </w:pPr>
    <w:rPr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</w:rPr>
  </w:style>
  <w:style w:type="character" w:styleId="BookTitle">
    <w:name w:val="Book Title"/>
    <w:basedOn w:val="DefaultParagraphFont"/>
    <w:uiPriority w:val="33"/>
    <w:semiHidden/>
    <w:unhideWhenUsed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5B9BD5" w:themeColor="accent1"/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</w:r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/>
      <w:sz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b/>
      <w:bCs/>
      <w:color w:val="5B9BD5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18"/>
    <w:semiHidden/>
    <w:rPr>
      <w:rFonts w:asciiTheme="majorHAnsi" w:eastAsiaTheme="majorEastAsia" w:hAnsiTheme="majorHAnsi" w:cstheme="majorBidi"/>
      <w:b/>
      <w:bCs/>
      <w:i/>
      <w:iCs/>
      <w:color w:val="5B9BD5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18"/>
    <w:semiHidden/>
    <w:rPr>
      <w:rFonts w:asciiTheme="majorHAnsi" w:eastAsiaTheme="majorEastAsia" w:hAnsiTheme="majorHAnsi" w:cstheme="majorBidi"/>
      <w:color w:val="1F4D7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18"/>
    <w:semiHidden/>
    <w:rPr>
      <w:rFonts w:asciiTheme="majorHAnsi" w:eastAsiaTheme="majorEastAsia" w:hAnsiTheme="majorHAnsi" w:cstheme="majorBidi"/>
      <w:i/>
      <w:iCs/>
      <w:color w:val="1F4D7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 w:cs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 w:cs="Consolas"/>
      <w:sz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 w:cs="Consolas"/>
      <w:sz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bCs/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bCs/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rPr>
      <w:b/>
      <w:bCs/>
      <w:smallCaps/>
      <w:color w:val="ED7D31" w:themeColor="accent2"/>
      <w:spacing w:val="5"/>
      <w:u w:val="single"/>
    </w:r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</w:r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</w:style>
  <w:style w:type="character" w:customStyle="1" w:styleId="SignatureChar">
    <w:name w:val="Signature Char"/>
    <w:basedOn w:val="DefaultParagraphFont"/>
    <w:link w:val="Signature"/>
    <w:uiPriority w:val="9"/>
    <w:rPr>
      <w:kern w:val="20"/>
    </w:rPr>
  </w:style>
  <w:style w:type="character" w:styleId="Strong">
    <w:name w:val="Strong"/>
    <w:basedOn w:val="DefaultParagraphFont"/>
    <w:uiPriority w:val="1"/>
    <w:unhideWhenUsed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5B9BD5" w:themeColor="accent1"/>
      <w:sz w:val="64"/>
    </w:rPr>
  </w:style>
  <w:style w:type="character" w:customStyle="1" w:styleId="SubtitleChar">
    <w:name w:val="Subtitle Char"/>
    <w:basedOn w:val="DefaultParagraphFont"/>
    <w:link w:val="Subtitle"/>
    <w:uiPriority w:val="19"/>
    <w:rPr>
      <w:rFonts w:asciiTheme="majorHAnsi" w:eastAsiaTheme="majorEastAsia" w:hAnsiTheme="majorHAnsi" w:cstheme="majorBidi"/>
      <w:caps/>
      <w:color w:val="5B9BD5" w:themeColor="accent1"/>
      <w:kern w:val="20"/>
      <w:sz w:val="64"/>
    </w:rPr>
  </w:style>
  <w:style w:type="character" w:styleId="SubtleEmphasis">
    <w:name w:val="Subtle Emphasis"/>
    <w:basedOn w:val="DefaultParagraphFont"/>
    <w:uiPriority w:val="19"/>
    <w:semiHidden/>
    <w:unhideWhenUsed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rPr>
      <w:smallCaps/>
      <w:color w:val="ED7D31" w:themeColor="accent2"/>
      <w:u w:val="single"/>
    </w:rPr>
  </w:style>
  <w:style w:type="table" w:styleId="Table3Deffects1">
    <w:name w:val="Table 3D effects 1"/>
    <w:basedOn w:val="Table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9"/>
    <w:unhideWhenUsed/>
    <w:qFormat/>
    <w:pPr>
      <w:pBdr>
        <w:top w:val="single" w:sz="4" w:space="10" w:color="5B9BD5" w:themeColor="accent1"/>
        <w:left w:val="single" w:sz="4" w:space="5" w:color="5B9BD5" w:themeColor="accent1"/>
        <w:bottom w:val="single" w:sz="4" w:space="10" w:color="5B9BD5" w:themeColor="accent1"/>
        <w:right w:val="single" w:sz="4" w:space="5" w:color="5B9BD5" w:themeColor="accent1"/>
      </w:pBdr>
      <w:shd w:val="clear" w:color="auto" w:fill="5B9BD5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9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5B9BD5" w:themeFill="accent1"/>
      <w14:ligatures w14:val="standardContextual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TableHeading">
    <w:name w:val="Table Heading"/>
    <w:basedOn w:val="Normal"/>
    <w:uiPriority w:val="1"/>
    <w:qFormat/>
    <w:pPr>
      <w:keepNext/>
      <w:pBdr>
        <w:top w:val="single" w:sz="4" w:space="1" w:color="5B9BD5" w:themeColor="accent1"/>
        <w:left w:val="single" w:sz="4" w:space="6" w:color="5B9BD5" w:themeColor="accent1"/>
        <w:bottom w:val="single" w:sz="4" w:space="1" w:color="5B9BD5" w:themeColor="accent1"/>
        <w:right w:val="single" w:sz="4" w:space="6" w:color="5B9BD5" w:themeColor="accent1"/>
      </w:pBdr>
      <w:shd w:val="clear" w:color="auto" w:fill="5B9BD5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FinancialTable">
    <w:name w:val="Financial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</w:tblStylePr>
    <w:tblStylePr w:type="firstCol">
      <w:rPr>
        <w:b/>
      </w:rPr>
    </w:tblStylePr>
  </w:style>
  <w:style w:type="numbering" w:customStyle="1" w:styleId="AnnualReport">
    <w:name w:val="Annual Report"/>
    <w:uiPriority w:val="99"/>
    <w:pPr>
      <w:numPr>
        <w:numId w:val="17"/>
      </w:numPr>
    </w:pPr>
  </w:style>
  <w:style w:type="paragraph" w:customStyle="1" w:styleId="Abstract">
    <w:name w:val="Abstract"/>
    <w:basedOn w:val="Normal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TableText">
    <w:name w:val="Table Text"/>
    <w:basedOn w:val="Normal"/>
    <w:uiPriority w:val="9"/>
    <w:qFormat/>
    <w:pPr>
      <w:spacing w:before="60" w:after="60" w:line="240" w:lineRule="auto"/>
      <w:ind w:left="144" w:right="144"/>
    </w:pPr>
  </w:style>
  <w:style w:type="paragraph" w:customStyle="1" w:styleId="TableReverseHeading">
    <w:name w:val="Table Reverse Heading"/>
    <w:basedOn w:val="Normal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HeaderShaded">
    <w:name w:val="Header Shaded"/>
    <w:basedOn w:val="Normal"/>
    <w:uiPriority w:val="19"/>
    <w:qFormat/>
    <w:pPr>
      <w:pBdr>
        <w:top w:val="single" w:sz="2" w:space="2" w:color="5B9BD5" w:themeColor="accent1"/>
        <w:left w:val="single" w:sz="2" w:space="6" w:color="5B9BD5" w:themeColor="accent1"/>
        <w:bottom w:val="single" w:sz="2" w:space="2" w:color="5B9BD5" w:themeColor="accent1"/>
        <w:right w:val="single" w:sz="2" w:space="6" w:color="5B9BD5" w:themeColor="accent1"/>
      </w:pBdr>
      <w:shd w:val="clear" w:color="auto" w:fill="5B9BD5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2F652D29A04582B510E6543CCFF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2157F-0A30-42CC-9185-5727E5F92AB7}"/>
      </w:docPartPr>
      <w:docPartBody>
        <w:p w:rsidR="00000000" w:rsidRDefault="003F789F" w:rsidP="003F789F">
          <w:pPr>
            <w:pStyle w:val="3A2F652D29A04582B510E6543CCFF056"/>
          </w:pPr>
          <w:r>
            <w:t>[Year]</w:t>
          </w:r>
        </w:p>
      </w:docPartBody>
    </w:docPart>
    <w:docPart>
      <w:docPartPr>
        <w:name w:val="B50CA6F343F2489FB45311A1B6C76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E3A9-4BE4-4FD2-B6D1-A844E5B19AF1}"/>
      </w:docPartPr>
      <w:docPartBody>
        <w:p w:rsidR="00000000" w:rsidRDefault="003F789F" w:rsidP="003F789F">
          <w:pPr>
            <w:pStyle w:val="B50CA6F343F2489FB45311A1B6C764CA"/>
          </w:pPr>
          <w:r>
            <w:t>[You can add an abstract or other key statement here. An abstract is typically a short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D4"/>
    <w:rsid w:val="00372EB5"/>
    <w:rsid w:val="003F789F"/>
    <w:rsid w:val="005761B4"/>
    <w:rsid w:val="00611045"/>
    <w:rsid w:val="00A46DD4"/>
    <w:rsid w:val="00AE5EC0"/>
    <w:rsid w:val="00DA120B"/>
    <w:rsid w:val="00F2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0159832FDA4BB8BEB64B081BEFE386">
    <w:name w:val="8A0159832FDA4BB8BEB64B081BEFE386"/>
    <w:pPr>
      <w:bidi/>
    </w:pPr>
  </w:style>
  <w:style w:type="paragraph" w:customStyle="1" w:styleId="623338234FDB44D5A19BA32655FCFE06">
    <w:name w:val="623338234FDB44D5A19BA32655FCFE06"/>
    <w:pPr>
      <w:bidi/>
    </w:pPr>
  </w:style>
  <w:style w:type="paragraph" w:customStyle="1" w:styleId="4E54797E6D814C5294DD8BCFCBB864B3">
    <w:name w:val="4E54797E6D814C5294DD8BCFCBB864B3"/>
    <w:pPr>
      <w:bidi/>
    </w:pPr>
  </w:style>
  <w:style w:type="paragraph" w:customStyle="1" w:styleId="07BDAA9A0D074C2AB04C6C36022AE734">
    <w:name w:val="07BDAA9A0D074C2AB04C6C36022AE734"/>
    <w:pPr>
      <w:bidi/>
    </w:pPr>
  </w:style>
  <w:style w:type="paragraph" w:customStyle="1" w:styleId="25F7AB8DFDC34EF087A17406EA096731">
    <w:name w:val="25F7AB8DFDC34EF087A17406EA096731"/>
    <w:pPr>
      <w:bidi/>
    </w:pPr>
  </w:style>
  <w:style w:type="paragraph" w:customStyle="1" w:styleId="7E81A9B143704A98ABCBC760AE768F17">
    <w:name w:val="7E81A9B143704A98ABCBC760AE768F17"/>
    <w:pPr>
      <w:bidi/>
    </w:pPr>
  </w:style>
  <w:style w:type="paragraph" w:customStyle="1" w:styleId="FA2990911DF049C1B0441CFBA601208B">
    <w:name w:val="FA2990911DF049C1B0441CFBA601208B"/>
    <w:pPr>
      <w:bidi/>
    </w:pPr>
  </w:style>
  <w:style w:type="paragraph" w:styleId="ListBullet">
    <w:name w:val="List Bullet"/>
    <w:basedOn w:val="Normal"/>
    <w:uiPriority w:val="1"/>
    <w:unhideWhenUsed/>
    <w:qFormat/>
    <w:rsid w:val="00A46DD4"/>
    <w:pPr>
      <w:numPr>
        <w:numId w:val="1"/>
      </w:numPr>
      <w:bidi w:val="0"/>
      <w:spacing w:before="40" w:after="40" w:line="288" w:lineRule="auto"/>
    </w:pPr>
    <w:rPr>
      <w:color w:val="595959" w:themeColor="text1" w:themeTint="A6"/>
      <w:kern w:val="20"/>
      <w:sz w:val="20"/>
      <w:lang w:bidi="ar-SA"/>
    </w:rPr>
  </w:style>
  <w:style w:type="paragraph" w:customStyle="1" w:styleId="C7788BA83F2844EB94B61EDB82141492">
    <w:name w:val="C7788BA83F2844EB94B61EDB82141492"/>
    <w:pPr>
      <w:bidi/>
    </w:pPr>
  </w:style>
  <w:style w:type="paragraph" w:customStyle="1" w:styleId="849CADAB47FA40199AB92EB7BDAB2CE6">
    <w:name w:val="849CADAB47FA40199AB92EB7BDAB2CE6"/>
    <w:pPr>
      <w:bidi/>
    </w:pPr>
  </w:style>
  <w:style w:type="paragraph" w:customStyle="1" w:styleId="4C78030847AF4A30BD68953C31D385B9">
    <w:name w:val="4C78030847AF4A30BD68953C31D385B9"/>
    <w:pPr>
      <w:bidi/>
    </w:pPr>
  </w:style>
  <w:style w:type="paragraph" w:customStyle="1" w:styleId="702A1ED43E7F42A18E443351652B4D87">
    <w:name w:val="702A1ED43E7F42A18E443351652B4D87"/>
    <w:pPr>
      <w:bidi/>
    </w:pPr>
  </w:style>
  <w:style w:type="paragraph" w:customStyle="1" w:styleId="F9D0696ED6864036B8FD2B686D7A15BA">
    <w:name w:val="F9D0696ED6864036B8FD2B686D7A15BA"/>
    <w:pPr>
      <w:bidi/>
    </w:pPr>
  </w:style>
  <w:style w:type="paragraph" w:customStyle="1" w:styleId="C14E79ECADD646C5A1222BD9E34741C5">
    <w:name w:val="C14E79ECADD646C5A1222BD9E34741C5"/>
    <w:pPr>
      <w:bidi/>
    </w:pPr>
  </w:style>
  <w:style w:type="paragraph" w:customStyle="1" w:styleId="1675D47F03AD42AA94881E58B83B44BC">
    <w:name w:val="1675D47F03AD42AA94881E58B83B44BC"/>
    <w:pPr>
      <w:bidi/>
    </w:pPr>
  </w:style>
  <w:style w:type="paragraph" w:customStyle="1" w:styleId="F33EEA7F28A2402180EE90A79816AAA2">
    <w:name w:val="F33EEA7F28A2402180EE90A79816AAA2"/>
    <w:pPr>
      <w:bidi/>
    </w:pPr>
  </w:style>
  <w:style w:type="paragraph" w:customStyle="1" w:styleId="1B20B86819BB4BC7B90334692A5ACBE4">
    <w:name w:val="1B20B86819BB4BC7B90334692A5ACBE4"/>
    <w:pPr>
      <w:bidi/>
    </w:pPr>
  </w:style>
  <w:style w:type="paragraph" w:customStyle="1" w:styleId="EA73ABAD11054FB38DB195A724B6932F">
    <w:name w:val="EA73ABAD11054FB38DB195A724B6932F"/>
    <w:pPr>
      <w:bidi/>
    </w:pPr>
  </w:style>
  <w:style w:type="paragraph" w:customStyle="1" w:styleId="A456E980E7DD40EF8701F4AF5B488027">
    <w:name w:val="A456E980E7DD40EF8701F4AF5B488027"/>
    <w:pPr>
      <w:bidi/>
    </w:pPr>
  </w:style>
  <w:style w:type="paragraph" w:customStyle="1" w:styleId="619FC26D707C491E8E5A08504BA2667A">
    <w:name w:val="619FC26D707C491E8E5A08504BA2667A"/>
    <w:pPr>
      <w:bidi/>
    </w:pPr>
  </w:style>
  <w:style w:type="paragraph" w:customStyle="1" w:styleId="87E4E36CA95F4F208BEAEEF420F9333F">
    <w:name w:val="87E4E36CA95F4F208BEAEEF420F9333F"/>
    <w:pPr>
      <w:bidi/>
    </w:pPr>
  </w:style>
  <w:style w:type="paragraph" w:customStyle="1" w:styleId="004AE17C4545459D85D11F359174C68C">
    <w:name w:val="004AE17C4545459D85D11F359174C68C"/>
    <w:pPr>
      <w:bidi/>
    </w:pPr>
  </w:style>
  <w:style w:type="paragraph" w:customStyle="1" w:styleId="ED9B282E9D3C45199C0A80108094956D">
    <w:name w:val="ED9B282E9D3C45199C0A80108094956D"/>
    <w:pPr>
      <w:bidi/>
    </w:pPr>
  </w:style>
  <w:style w:type="paragraph" w:customStyle="1" w:styleId="F09D31C2F07B45F096786EB76A0D500F">
    <w:name w:val="F09D31C2F07B45F096786EB76A0D500F"/>
    <w:pPr>
      <w:bidi/>
    </w:pPr>
  </w:style>
  <w:style w:type="paragraph" w:customStyle="1" w:styleId="2985A7C1ED5544A6A7086B720452506F">
    <w:name w:val="2985A7C1ED5544A6A7086B720452506F"/>
    <w:pPr>
      <w:bidi/>
    </w:pPr>
  </w:style>
  <w:style w:type="paragraph" w:customStyle="1" w:styleId="7FCD877DF02949D2A144109F3FF0CFF2">
    <w:name w:val="7FCD877DF02949D2A144109F3FF0CFF2"/>
    <w:pPr>
      <w:bidi/>
    </w:pPr>
  </w:style>
  <w:style w:type="paragraph" w:customStyle="1" w:styleId="CD0E9D777EBD45D7B1C4176214546680">
    <w:name w:val="CD0E9D777EBD45D7B1C4176214546680"/>
    <w:pPr>
      <w:bidi/>
    </w:pPr>
  </w:style>
  <w:style w:type="paragraph" w:customStyle="1" w:styleId="C75B6ADC042D4F018F261BC95C9C9EA1">
    <w:name w:val="C75B6ADC042D4F018F261BC95C9C9EA1"/>
    <w:pPr>
      <w:bidi/>
    </w:pPr>
  </w:style>
  <w:style w:type="paragraph" w:customStyle="1" w:styleId="16A0F522B4D748F08F211AE57D9F58A3">
    <w:name w:val="16A0F522B4D748F08F211AE57D9F58A3"/>
    <w:rsid w:val="00A46DD4"/>
    <w:pPr>
      <w:bidi/>
    </w:pPr>
  </w:style>
  <w:style w:type="paragraph" w:customStyle="1" w:styleId="C170486A18F945C79B2C887D884ABDA4">
    <w:name w:val="C170486A18F945C79B2C887D884ABDA4"/>
    <w:rsid w:val="00A46DD4"/>
    <w:pPr>
      <w:bidi/>
    </w:pPr>
  </w:style>
  <w:style w:type="paragraph" w:customStyle="1" w:styleId="003B0E3CEA5F431DAE743C96682C1D0B">
    <w:name w:val="003B0E3CEA5F431DAE743C96682C1D0B"/>
    <w:rsid w:val="00A46DD4"/>
    <w:pPr>
      <w:bidi/>
    </w:pPr>
  </w:style>
  <w:style w:type="paragraph" w:customStyle="1" w:styleId="020C3FB4FEB64A83B583F68A4F18F8F4">
    <w:name w:val="020C3FB4FEB64A83B583F68A4F18F8F4"/>
    <w:rsid w:val="00A46DD4"/>
    <w:pPr>
      <w:bidi/>
    </w:pPr>
  </w:style>
  <w:style w:type="paragraph" w:customStyle="1" w:styleId="52AB6D6894494CEF85ABC4CDCC0262A2">
    <w:name w:val="52AB6D6894494CEF85ABC4CDCC0262A2"/>
    <w:rsid w:val="00A46DD4"/>
    <w:pPr>
      <w:bidi/>
    </w:pPr>
  </w:style>
  <w:style w:type="paragraph" w:customStyle="1" w:styleId="AA16A5D4D77443FD8E9CAD97024FC4F5">
    <w:name w:val="AA16A5D4D77443FD8E9CAD97024FC4F5"/>
    <w:rsid w:val="00A46DD4"/>
    <w:pPr>
      <w:bidi/>
    </w:pPr>
  </w:style>
  <w:style w:type="paragraph" w:customStyle="1" w:styleId="16E78B33908041A5A900D6182BD7D4C3">
    <w:name w:val="16E78B33908041A5A900D6182BD7D4C3"/>
    <w:rsid w:val="00A46DD4"/>
    <w:pPr>
      <w:bidi/>
    </w:pPr>
  </w:style>
  <w:style w:type="paragraph" w:customStyle="1" w:styleId="EF24C966E0CF40B98B7772E11F993334">
    <w:name w:val="EF24C966E0CF40B98B7772E11F993334"/>
    <w:rsid w:val="00A46DD4"/>
    <w:pPr>
      <w:bidi/>
    </w:pPr>
  </w:style>
  <w:style w:type="paragraph" w:customStyle="1" w:styleId="607858F13505452BBC321AA6B3562D29">
    <w:name w:val="607858F13505452BBC321AA6B3562D29"/>
    <w:rsid w:val="00A46DD4"/>
    <w:pPr>
      <w:bidi/>
    </w:pPr>
  </w:style>
  <w:style w:type="paragraph" w:customStyle="1" w:styleId="A0BD248676D1484484B77BFEBAC44832">
    <w:name w:val="A0BD248676D1484484B77BFEBAC44832"/>
    <w:rsid w:val="00A46DD4"/>
    <w:pPr>
      <w:bidi/>
    </w:pPr>
  </w:style>
  <w:style w:type="paragraph" w:customStyle="1" w:styleId="F702EB19012D4166A48AA6B277D2FEEA">
    <w:name w:val="F702EB19012D4166A48AA6B277D2FEEA"/>
    <w:rsid w:val="00A46DD4"/>
    <w:pPr>
      <w:bidi/>
    </w:pPr>
  </w:style>
  <w:style w:type="paragraph" w:customStyle="1" w:styleId="43BB8226398A43C1B88C9A436721D3C5">
    <w:name w:val="43BB8226398A43C1B88C9A436721D3C5"/>
    <w:rsid w:val="00A46DD4"/>
    <w:pPr>
      <w:bidi/>
    </w:pPr>
  </w:style>
  <w:style w:type="paragraph" w:customStyle="1" w:styleId="C4380B557AF443F8AD7AD6E45EACBAAC">
    <w:name w:val="C4380B557AF443F8AD7AD6E45EACBAAC"/>
    <w:rsid w:val="00A46DD4"/>
    <w:pPr>
      <w:bidi/>
    </w:pPr>
  </w:style>
  <w:style w:type="paragraph" w:customStyle="1" w:styleId="B240D684C4124292A7DD8FB5DA14521C">
    <w:name w:val="B240D684C4124292A7DD8FB5DA14521C"/>
    <w:rsid w:val="00A46DD4"/>
    <w:pPr>
      <w:bidi/>
    </w:pPr>
  </w:style>
  <w:style w:type="paragraph" w:customStyle="1" w:styleId="43032C686BD441C6AE7D510A4167443E">
    <w:name w:val="43032C686BD441C6AE7D510A4167443E"/>
    <w:rsid w:val="00A46DD4"/>
    <w:pPr>
      <w:bidi/>
    </w:pPr>
  </w:style>
  <w:style w:type="paragraph" w:customStyle="1" w:styleId="A5F749DEE6F84B21BFBD291B10A53A98">
    <w:name w:val="A5F749DEE6F84B21BFBD291B10A53A98"/>
    <w:rsid w:val="00A46DD4"/>
    <w:pPr>
      <w:bidi/>
    </w:pPr>
  </w:style>
  <w:style w:type="paragraph" w:customStyle="1" w:styleId="CC5B68B98C1D437F98C677F66B916B8C">
    <w:name w:val="CC5B68B98C1D437F98C677F66B916B8C"/>
    <w:rsid w:val="00A46DD4"/>
    <w:pPr>
      <w:bidi/>
    </w:pPr>
  </w:style>
  <w:style w:type="paragraph" w:customStyle="1" w:styleId="11C67AD9C9F149C1B3DC8C985AD9048A">
    <w:name w:val="11C67AD9C9F149C1B3DC8C985AD9048A"/>
    <w:rsid w:val="00A46DD4"/>
    <w:pPr>
      <w:bidi/>
    </w:pPr>
  </w:style>
  <w:style w:type="paragraph" w:customStyle="1" w:styleId="D8AF38F4FA5247DFB4F7F62904FF9C27">
    <w:name w:val="D8AF38F4FA5247DFB4F7F62904FF9C27"/>
    <w:rsid w:val="00A46DD4"/>
    <w:pPr>
      <w:bidi/>
    </w:pPr>
  </w:style>
  <w:style w:type="paragraph" w:customStyle="1" w:styleId="19A2E48CE64E429B8C35BBC32255483C">
    <w:name w:val="19A2E48CE64E429B8C35BBC32255483C"/>
    <w:rsid w:val="00A46DD4"/>
    <w:pPr>
      <w:bidi/>
    </w:pPr>
  </w:style>
  <w:style w:type="paragraph" w:customStyle="1" w:styleId="72D3C0B90E9041A7BF279260F88A296F">
    <w:name w:val="72D3C0B90E9041A7BF279260F88A296F"/>
    <w:rsid w:val="00A46DD4"/>
    <w:pPr>
      <w:bidi/>
    </w:pPr>
  </w:style>
  <w:style w:type="paragraph" w:customStyle="1" w:styleId="0C42CAB7695E49DF8CFEEB800F7C8354">
    <w:name w:val="0C42CAB7695E49DF8CFEEB800F7C8354"/>
    <w:rsid w:val="00A46DD4"/>
    <w:pPr>
      <w:bidi/>
    </w:pPr>
  </w:style>
  <w:style w:type="paragraph" w:customStyle="1" w:styleId="3150FAA5C1F046E897756D94066E609F">
    <w:name w:val="3150FAA5C1F046E897756D94066E609F"/>
    <w:rsid w:val="00A46DD4"/>
    <w:pPr>
      <w:bidi/>
    </w:pPr>
  </w:style>
  <w:style w:type="paragraph" w:customStyle="1" w:styleId="4ED01F38E2D64801BC911D20B042CFB5">
    <w:name w:val="4ED01F38E2D64801BC911D20B042CFB5"/>
    <w:rsid w:val="00A46DD4"/>
    <w:pPr>
      <w:bidi/>
    </w:pPr>
  </w:style>
  <w:style w:type="paragraph" w:customStyle="1" w:styleId="87A01D3A5A04411FAEF3D1F4A276266D">
    <w:name w:val="87A01D3A5A04411FAEF3D1F4A276266D"/>
    <w:rsid w:val="00A46DD4"/>
    <w:pPr>
      <w:bidi/>
    </w:pPr>
  </w:style>
  <w:style w:type="paragraph" w:customStyle="1" w:styleId="02B536AE956949F39FF83E47A83D6B19">
    <w:name w:val="02B536AE956949F39FF83E47A83D6B19"/>
    <w:rsid w:val="00A46DD4"/>
    <w:pPr>
      <w:bidi/>
    </w:pPr>
  </w:style>
  <w:style w:type="paragraph" w:customStyle="1" w:styleId="F44DE96A13BC4B77A3338251DAAD8091">
    <w:name w:val="F44DE96A13BC4B77A3338251DAAD8091"/>
    <w:rsid w:val="00A46DD4"/>
    <w:pPr>
      <w:bidi/>
    </w:pPr>
  </w:style>
  <w:style w:type="paragraph" w:customStyle="1" w:styleId="3A2F652D29A04582B510E6543CCFF056">
    <w:name w:val="3A2F652D29A04582B510E6543CCFF056"/>
    <w:rsid w:val="003F789F"/>
    <w:pPr>
      <w:bidi/>
    </w:pPr>
  </w:style>
  <w:style w:type="paragraph" w:customStyle="1" w:styleId="B50CA6F343F2489FB45311A1B6C764CA">
    <w:name w:val="B50CA6F343F2489FB45311A1B6C764CA"/>
    <w:rsid w:val="003F789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</PublishDate>
  <Abstract>This project involves designing a Bookstore Management System using SQL. It covers database creation, CSV data import, and basic to advanced queries for analyzing sales, customers, and inventory.</Abstract>
  <CompanyAddress/>
  <CompanyPhone>Bookstore Management System (SQL Project)</CompanyPhone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C57544-08A9-431D-B7E1-E223A81C4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FEB03EFC-7B69-4CA3-A034-B17F225C4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TimelessReport.dotx</Template>
  <TotalTime>203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Bookstore Management System (SQL Project)</dc:title>
  <dc:creator>Abu Bakar Siddique</dc:creator>
  <cp:keywords/>
  <cp:lastModifiedBy>HP</cp:lastModifiedBy>
  <cp:revision>13</cp:revision>
  <cp:lastPrinted>2011-08-05T20:35:00Z</cp:lastPrinted>
  <dcterms:created xsi:type="dcterms:W3CDTF">2025-12-17T12:43:00Z</dcterms:created>
  <dcterms:modified xsi:type="dcterms:W3CDTF">2025-12-25T07:11:00Z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